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A825D" w14:textId="77777777" w:rsidR="004B7998" w:rsidRDefault="00000000">
      <w:pPr>
        <w:pStyle w:val="BodyText"/>
        <w:rPr>
          <w:rFonts w:ascii="Arial" w:hAnsi="Arial" w:cs="Arial"/>
        </w:rPr>
      </w:pPr>
      <w:r>
        <w:rPr>
          <w:rFonts w:ascii="Arial" w:hAnsi="Arial" w:cs="Arial"/>
        </w:rPr>
        <w:t>CORUSCANT</w:t>
      </w:r>
    </w:p>
    <w:p w14:paraId="0937F3BE" w14:textId="77777777" w:rsidR="004B7998" w:rsidRDefault="00000000">
      <w:pPr>
        <w:pStyle w:val="BodyText"/>
        <w:rPr>
          <w:rFonts w:ascii="Arial" w:hAnsi="Arial" w:cs="Arial"/>
        </w:rPr>
      </w:pPr>
      <w:r>
        <w:rPr>
          <w:rFonts w:ascii="Arial" w:hAnsi="Arial" w:cs="Arial"/>
        </w:rPr>
        <w:t>14 April 2026</w:t>
      </w:r>
    </w:p>
    <w:p w14:paraId="190C7059" w14:textId="77777777" w:rsidR="00B9678A" w:rsidRPr="0002651A" w:rsidRDefault="00B9678A" w:rsidP="00B9678A">
      <w:pPr>
        <w:tabs>
          <w:tab w:val="left" w:pos="5445"/>
        </w:tabs>
        <w:rPr>
          <w:rFonts w:ascii="Arial" w:hAnsi="Arial" w:cs="Arial"/>
          <w:szCs w:val="24"/>
        </w:rPr>
      </w:pPr>
    </w:p>
    <w:p w14:paraId="428E7E37" w14:textId="77777777" w:rsidR="004B7998" w:rsidRDefault="00000000">
      <w:pPr>
        <w:pStyle w:val="BodyText"/>
        <w:rPr>
          <w:rFonts w:ascii="Arial" w:hAnsi="Arial" w:cs="Arial"/>
          <w:szCs w:val="24"/>
        </w:rPr>
      </w:pPr>
      <w:r>
        <w:rPr>
          <w:rFonts w:ascii="Arial" w:hAnsi="Arial" w:cs="Arial"/>
          <w:szCs w:val="24"/>
        </w:rPr>
        <w:t>MEMORANDUM FOR SEE DISTRIBUTION</w:t>
      </w:r>
    </w:p>
    <w:p w14:paraId="6F8CD4AD" w14:textId="77777777" w:rsidR="004B7998" w:rsidRDefault="00000000">
      <w:pPr>
        <w:pStyle w:val="BodyText"/>
        <w:spacing w:line="259" w:lineRule="auto"/>
        <w:rPr>
          <w:rFonts w:ascii="Arial" w:hAnsi="Arial" w:cs="Arial"/>
        </w:rPr>
      </w:pPr>
      <w:r>
        <w:rPr>
          <w:rFonts w:ascii="Arial" w:hAnsi="Arial" w:cs="Arial"/>
        </w:rPr>
        <w:t>SUBJECT: APPOINTMENT OF SAFETY REPRESENTATIVES</w:t>
      </w:r>
    </w:p>
    <w:p w14:paraId="4621F171" w14:textId="77777777" w:rsidR="00B9678A" w:rsidRPr="0002651A" w:rsidRDefault="00B9678A" w:rsidP="00B9678A">
      <w:pPr>
        <w:rPr>
          <w:rFonts w:ascii="Arial" w:hAnsi="Arial" w:cs="Arial"/>
          <w:szCs w:val="24"/>
        </w:rPr>
      </w:pPr>
    </w:p>
    <w:p w14:paraId="08C7E2BE" w14:textId="77777777" w:rsidR="004B7998" w:rsidRDefault="00000000">
      <w:pPr>
        <w:pStyle w:val="BodyText"/>
        <w:rPr>
          <w:rFonts w:ascii="Arial" w:hAnsi="Arial" w:cs="Arial"/>
        </w:rPr>
      </w:pPr>
      <w:r>
        <w:rPr>
          <w:rFonts w:ascii="Arial" w:hAnsi="Arial" w:cs="Arial"/>
        </w:rPr>
        <w:t>Effective immediately, Master Sergeant (MSG) Dusty Edwards is appointed as the Primary Safety Representative for the Grand Galactic Empire. Mr. Audie Murphy is appointed as the Alternate Safety Representative for the Grand Galactic Empire.</w:t>
      </w:r>
    </w:p>
    <w:p w14:paraId="77524A18" w14:textId="77777777" w:rsidR="004B7998" w:rsidRDefault="00000000">
      <w:pPr>
        <w:pStyle w:val="BodyText"/>
        <w:rPr>
          <w:rFonts w:ascii="Arial" w:hAnsi="Arial" w:cs="Arial"/>
        </w:rPr>
      </w:pPr>
      <w:r>
        <w:rPr>
          <w:rFonts w:ascii="Arial" w:hAnsi="Arial" w:cs="Arial"/>
        </w:rPr>
        <w:t>Authority: Grand Galactic Empire Safety Program directive and applicable safety regulations governing empire-wide occupational safety and health programs.</w:t>
      </w:r>
    </w:p>
    <w:p w14:paraId="2AF167F7" w14:textId="77777777" w:rsidR="004B7998" w:rsidRDefault="00000000">
      <w:pPr>
        <w:pStyle w:val="BodyText"/>
        <w:rPr>
          <w:rFonts w:ascii="Arial" w:hAnsi="Arial" w:cs="Arial"/>
        </w:rPr>
      </w:pPr>
      <w:r>
        <w:rPr>
          <w:rFonts w:ascii="Arial" w:hAnsi="Arial" w:cs="Arial"/>
        </w:rPr>
        <w:t>Purpose: To manage and monitor the Grand Galactic Empire safety program, ensuring implementation of all applicable safety policies, procedures, and requirements across the organization.</w:t>
      </w:r>
    </w:p>
    <w:p w14:paraId="0A2E4247" w14:textId="77777777" w:rsidR="004B7998" w:rsidRDefault="00000000">
      <w:pPr>
        <w:pStyle w:val="BodyText"/>
        <w:rPr>
          <w:rFonts w:ascii="Arial" w:hAnsi="Arial" w:cs="Arial"/>
        </w:rPr>
      </w:pPr>
      <w:r>
        <w:rPr>
          <w:rFonts w:ascii="Arial" w:hAnsi="Arial" w:cs="Arial"/>
        </w:rPr>
        <w:t>Period: This appointment remains in effect until the appointee is released by the Department Chief or supervisor, or upon departure from the Grand Galactic Empire organization.</w:t>
      </w:r>
    </w:p>
    <w:p w14:paraId="2BB16593" w14:textId="77777777" w:rsidR="004B7998" w:rsidRDefault="00000000">
      <w:pPr>
        <w:pStyle w:val="BodyText"/>
        <w:rPr>
          <w:rFonts w:ascii="Arial" w:hAnsi="Arial" w:cs="Arial"/>
        </w:rPr>
      </w:pPr>
      <w:r>
        <w:rPr>
          <w:rFonts w:ascii="Arial" w:hAnsi="Arial" w:cs="Arial"/>
        </w:rPr>
        <w:t>Special Instructions: MSG Dusty Edwards and Mr. Audie Murphy will attend all required safety training necessary to execute their respective duties. Safety program records and reports will be maintained on file in accordance with current Grand Galactic Empire policy. Both individuals are responsible for conducting safety inspections, identifying hazards, and reporting safety concerns to the appropriate chain of command in a timely manner.</w:t>
      </w:r>
    </w:p>
    <w:p w14:paraId="4F9292B1" w14:textId="77777777" w:rsidR="004B7998" w:rsidRDefault="00000000">
      <w:pPr>
        <w:pStyle w:val="BodyText"/>
        <w:rPr>
          <w:rFonts w:ascii="Arial" w:hAnsi="Arial" w:cs="Arial"/>
          <w:szCs w:val="24"/>
        </w:rPr>
      </w:pPr>
      <w:r>
        <w:rPr>
          <w:rFonts w:ascii="Arial" w:hAnsi="Arial" w:cs="Arial"/>
        </w:rPr>
        <w:t>The point of contact for this action is Emperor Palpatine, Emperor, at None or none.</w:t>
      </w:r>
    </w:p>
    <w:p w14:paraId="60301D73" w14:textId="77777777" w:rsidR="00E057B9" w:rsidRPr="00C12535" w:rsidRDefault="00E057B9" w:rsidP="00E057B9">
      <w:pPr>
        <w:pStyle w:val="ListParagraph"/>
        <w:ind w:left="0"/>
        <w:rPr>
          <w:rFonts w:ascii="Arial" w:hAnsi="Arial" w:cs="Arial"/>
          <w:szCs w:val="24"/>
        </w:rPr>
      </w:pPr>
    </w:p>
    <w:p w14:paraId="195228A7" w14:textId="77777777" w:rsidR="004C0873" w:rsidRDefault="004C0873" w:rsidP="004C0873">
      <w:pPr>
        <w:pStyle w:val="ListParagraph"/>
        <w:ind w:left="0"/>
        <w:rPr>
          <w:rFonts w:ascii="Arial" w:hAnsi="Arial" w:cs="Arial"/>
          <w:szCs w:val="24"/>
        </w:rPr>
      </w:pPr>
    </w:p>
    <w:p w14:paraId="724F9867" w14:textId="77777777" w:rsidR="004C0873" w:rsidRDefault="004C0873" w:rsidP="004C0873">
      <w:pPr>
        <w:pStyle w:val="ListParagraph"/>
        <w:ind w:left="0"/>
        <w:rPr>
          <w:rFonts w:ascii="Arial" w:hAnsi="Arial" w:cs="Arial"/>
          <w:szCs w:val="24"/>
        </w:rPr>
      </w:pPr>
    </w:p>
    <w:p w14:paraId="4512656B" w14:textId="77777777" w:rsidR="004B7998" w:rsidRDefault="00000000">
      <w:pPr>
        <w:pStyle w:val="BodyText"/>
        <w:ind w:left="4320"/>
        <w:jc w:val="both"/>
        <w:rPr>
          <w:rFonts w:ascii="Arial" w:hAnsi="Arial" w:cs="Arial"/>
        </w:rPr>
      </w:pPr>
      <w:r>
        <w:rPr>
          <w:rFonts w:ascii="Arial" w:hAnsi="Arial" w:cs="Arial"/>
        </w:rPr>
        <w:t>DARTH SIDIOUS</w:t>
      </w:r>
    </w:p>
    <w:p w14:paraId="6DC9A0E5" w14:textId="77777777" w:rsidR="004B7998" w:rsidRDefault="00000000">
      <w:pPr>
        <w:pStyle w:val="BodyText"/>
        <w:ind w:left="4320"/>
        <w:jc w:val="both"/>
        <w:rPr>
          <w:rFonts w:ascii="Arial" w:hAnsi="Arial" w:cs="Arial"/>
        </w:rPr>
      </w:pPr>
      <w:r>
        <w:rPr>
          <w:rFonts w:ascii="Arial" w:hAnsi="Arial" w:cs="Arial"/>
        </w:rPr>
        <w:t>Emperor, Galactic</w:t>
      </w:r>
    </w:p>
    <w:p w14:paraId="6B2E6806" w14:textId="77777777" w:rsidR="004B7998" w:rsidRDefault="00000000">
      <w:pPr>
        <w:pStyle w:val="BodyText"/>
        <w:ind w:left="4320"/>
        <w:jc w:val="both"/>
        <w:rPr>
          <w:rFonts w:ascii="Arial" w:hAnsi="Arial" w:cs="Arial"/>
        </w:rPr>
      </w:pPr>
      <w:r>
        <w:rPr>
          <w:rFonts w:ascii="Arial" w:hAnsi="Arial" w:cs="Arial"/>
        </w:rPr>
        <w:t>Emperor</w:t>
      </w:r>
    </w:p>
    <w:p w14:paraId="5CED3F30" w14:textId="4DF5966F" w:rsidR="00882128" w:rsidRPr="0002651A" w:rsidRDefault="00882128" w:rsidP="4C75BBD8">
      <w:pPr>
        <w:ind w:left="3600" w:firstLine="720"/>
        <w:jc w:val="both"/>
        <w:rPr>
          <w:rFonts w:ascii="Arial" w:hAnsi="Arial" w:cs="Arial"/>
        </w:rPr>
      </w:pPr>
    </w:p>
    <w:p w14:paraId="261A0F74" w14:textId="1A969D4D" w:rsidR="000A11CA" w:rsidRPr="00606935" w:rsidRDefault="004C0873" w:rsidP="004C0873">
      <w:pPr>
        <w:ind w:left="3600" w:firstLine="720"/>
        <w:jc w:val="both"/>
        <w:rPr>
          <w:rFonts w:ascii="Arial" w:hAnsi="Arial" w:cs="Arial"/>
        </w:rPr>
      </w:pPr>
      <w:r>
        <w:rPr>
          <w:rFonts w:ascii="Arial" w:hAnsi="Arial" w:cs="Arial"/>
          <w:szCs w:val="24"/>
        </w:rPr>
        <w:t xml:space="preserve">   </w:t>
      </w:r>
    </w:p>
    <w:sectPr w:rsidR="000A11CA" w:rsidRPr="00606935" w:rsidSect="00302F3C">
      <w:headerReference w:type="first" r:id="rId11"/>
      <w:pgSz w:w="12240" w:h="15840" w:code="1"/>
      <w:pgMar w:top="216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E90D3" w14:textId="77777777" w:rsidR="00AA1DDB" w:rsidRDefault="00AA1DDB">
      <w:r>
        <w:separator/>
      </w:r>
    </w:p>
  </w:endnote>
  <w:endnote w:type="continuationSeparator" w:id="0">
    <w:p w14:paraId="3BCFD49C" w14:textId="77777777" w:rsidR="00AA1DDB" w:rsidRDefault="00AA1D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01C37" w14:textId="77777777" w:rsidR="00AA1DDB" w:rsidRDefault="00AA1DDB">
      <w:r>
        <w:separator/>
      </w:r>
    </w:p>
  </w:footnote>
  <w:footnote w:type="continuationSeparator" w:id="0">
    <w:p w14:paraId="5AAEBCD6" w14:textId="77777777" w:rsidR="00AA1DDB" w:rsidRDefault="00AA1D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231A9" w14:textId="77777777" w:rsidR="004B7998" w:rsidRDefault="00000000">
    <w:pPr>
      <w:pStyle w:val="BodyText"/>
      <w:tabs>
        <w:tab w:val="center" w:pos="4680"/>
      </w:tabs>
      <w:rPr>
        <w:rFonts w:ascii="Arial" w:hAnsi="Arial" w:cs="Arial"/>
        <w:sz w:val="14"/>
      </w:rPr>
    </w:pPr>
    <w:r>
      <w:t>DEPARTMENT OF THE ARMY</w:t>
    </w:r>
  </w:p>
  <w:p w14:paraId="2937E4F5" w14:textId="77777777" w:rsidR="004B7998" w:rsidRDefault="00000000">
    <w:pPr>
      <w:pStyle w:val="BodyText"/>
      <w:tabs>
        <w:tab w:val="center" w:pos="4680"/>
      </w:tabs>
      <w:rPr>
        <w:rFonts w:ascii="Arial" w:hAnsi="Arial" w:cs="Arial"/>
        <w:sz w:val="14"/>
      </w:rPr>
    </w:pPr>
    <w:r>
      <w:t>GRAND GALACTIC EMPIRE</w:t>
    </w:r>
  </w:p>
  <w:p w14:paraId="60574633" w14:textId="77777777" w:rsidR="004B7998" w:rsidRDefault="00000000">
    <w:pPr>
      <w:pStyle w:val="BodyText"/>
      <w:tabs>
        <w:tab w:val="center" w:pos="4680"/>
      </w:tabs>
      <w:rPr>
        <w:rFonts w:ascii="Arial" w:hAnsi="Arial" w:cs="Arial"/>
        <w:sz w:val="14"/>
      </w:rPr>
    </w:pPr>
    <w:r>
      <w:t>1 Senate Way</w:t>
    </w:r>
  </w:p>
  <w:p w14:paraId="0F2CF00B" w14:textId="77777777" w:rsidR="004B7998" w:rsidRDefault="00000000">
    <w:pPr>
      <w:pStyle w:val="BodyText"/>
      <w:tabs>
        <w:tab w:val="center" w:pos="4680"/>
      </w:tabs>
      <w:rPr>
        <w:rFonts w:ascii="Arial" w:hAnsi="Arial" w:cs="Arial"/>
        <w:sz w:val="14"/>
      </w:rPr>
    </w:pPr>
    <w:r>
      <w:t>Coruscant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A735A"/>
    <w:multiLevelType w:val="singleLevel"/>
    <w:tmpl w:val="46B4CA58"/>
    <w:lvl w:ilvl="0">
      <w:start w:val="1"/>
      <w:numFmt w:val="decimal"/>
      <w:lvlText w:val="%1. "/>
      <w:legacy w:legacy="1" w:legacySpace="0" w:legacyIndent="360"/>
      <w:lvlJc w:val="left"/>
      <w:pPr>
        <w:ind w:left="360" w:hanging="360"/>
      </w:pPr>
      <w:rPr>
        <w:rFonts w:ascii="Arial" w:hAnsi="Arial" w:cs="Times New Roman" w:hint="default"/>
        <w:b w:val="0"/>
        <w:i w:val="0"/>
        <w:strike w:val="0"/>
        <w:dstrike w:val="0"/>
        <w:sz w:val="20"/>
        <w:u w:val="none"/>
        <w:effect w:val="none"/>
      </w:rPr>
    </w:lvl>
  </w:abstractNum>
  <w:abstractNum w:abstractNumId="1" w15:restartNumberingAfterBreak="0">
    <w:nsid w:val="206615AB"/>
    <w:multiLevelType w:val="singleLevel"/>
    <w:tmpl w:val="0FF4786C"/>
    <w:lvl w:ilvl="0">
      <w:start w:val="2"/>
      <w:numFmt w:val="decimal"/>
      <w:lvlText w:val="%1. "/>
      <w:legacy w:legacy="1" w:legacySpace="0" w:legacyIndent="360"/>
      <w:lvlJc w:val="left"/>
      <w:pPr>
        <w:ind w:left="360" w:hanging="360"/>
      </w:pPr>
      <w:rPr>
        <w:rFonts w:ascii="Arial" w:hAnsi="Arial" w:cs="Times New Roman" w:hint="default"/>
        <w:b w:val="0"/>
        <w:i w:val="0"/>
        <w:strike w:val="0"/>
        <w:dstrike w:val="0"/>
        <w:sz w:val="20"/>
        <w:u w:val="none"/>
        <w:effect w:val="none"/>
      </w:rPr>
    </w:lvl>
  </w:abstractNum>
  <w:abstractNum w:abstractNumId="2" w15:restartNumberingAfterBreak="0">
    <w:nsid w:val="25445D90"/>
    <w:multiLevelType w:val="hybridMultilevel"/>
    <w:tmpl w:val="55307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5425C6"/>
    <w:multiLevelType w:val="hybridMultilevel"/>
    <w:tmpl w:val="88905D54"/>
    <w:lvl w:ilvl="0" w:tplc="37808AA6">
      <w:start w:val="1"/>
      <w:numFmt w:val="decimal"/>
      <w:lvlText w:val="(%1)"/>
      <w:lvlJc w:val="left"/>
      <w:pPr>
        <w:ind w:left="990" w:hanging="405"/>
      </w:pPr>
      <w:rPr>
        <w:rFonts w:hint="default"/>
      </w:rPr>
    </w:lvl>
    <w:lvl w:ilvl="1" w:tplc="C5829A06">
      <w:start w:val="1"/>
      <w:numFmt w:val="lowerLetter"/>
      <w:lvlText w:val="(%2)"/>
      <w:lvlJc w:val="left"/>
      <w:pPr>
        <w:ind w:left="1695" w:hanging="390"/>
      </w:pPr>
      <w:rPr>
        <w:rFonts w:hint="default"/>
      </w:rPr>
    </w:lvl>
    <w:lvl w:ilvl="2" w:tplc="0409001B" w:tentative="1">
      <w:start w:val="1"/>
      <w:numFmt w:val="lowerRoman"/>
      <w:lvlText w:val="%3."/>
      <w:lvlJc w:val="right"/>
      <w:pPr>
        <w:ind w:left="2385" w:hanging="180"/>
      </w:pPr>
    </w:lvl>
    <w:lvl w:ilvl="3" w:tplc="0409000F" w:tentative="1">
      <w:start w:val="1"/>
      <w:numFmt w:val="decimal"/>
      <w:lvlText w:val="%4."/>
      <w:lvlJc w:val="left"/>
      <w:pPr>
        <w:ind w:left="3105" w:hanging="360"/>
      </w:pPr>
    </w:lvl>
    <w:lvl w:ilvl="4" w:tplc="04090019" w:tentative="1">
      <w:start w:val="1"/>
      <w:numFmt w:val="lowerLetter"/>
      <w:lvlText w:val="%5."/>
      <w:lvlJc w:val="left"/>
      <w:pPr>
        <w:ind w:left="3825" w:hanging="360"/>
      </w:pPr>
    </w:lvl>
    <w:lvl w:ilvl="5" w:tplc="0409001B" w:tentative="1">
      <w:start w:val="1"/>
      <w:numFmt w:val="lowerRoman"/>
      <w:lvlText w:val="%6."/>
      <w:lvlJc w:val="right"/>
      <w:pPr>
        <w:ind w:left="4545" w:hanging="180"/>
      </w:pPr>
    </w:lvl>
    <w:lvl w:ilvl="6" w:tplc="0409000F" w:tentative="1">
      <w:start w:val="1"/>
      <w:numFmt w:val="decimal"/>
      <w:lvlText w:val="%7."/>
      <w:lvlJc w:val="left"/>
      <w:pPr>
        <w:ind w:left="5265" w:hanging="360"/>
      </w:pPr>
    </w:lvl>
    <w:lvl w:ilvl="7" w:tplc="04090019" w:tentative="1">
      <w:start w:val="1"/>
      <w:numFmt w:val="lowerLetter"/>
      <w:lvlText w:val="%8."/>
      <w:lvlJc w:val="left"/>
      <w:pPr>
        <w:ind w:left="5985" w:hanging="360"/>
      </w:pPr>
    </w:lvl>
    <w:lvl w:ilvl="8" w:tplc="0409001B" w:tentative="1">
      <w:start w:val="1"/>
      <w:numFmt w:val="lowerRoman"/>
      <w:lvlText w:val="%9."/>
      <w:lvlJc w:val="right"/>
      <w:pPr>
        <w:ind w:left="6705" w:hanging="180"/>
      </w:pPr>
    </w:lvl>
  </w:abstractNum>
  <w:abstractNum w:abstractNumId="4" w15:restartNumberingAfterBreak="0">
    <w:nsid w:val="5DB772B7"/>
    <w:multiLevelType w:val="multilevel"/>
    <w:tmpl w:val="51909A18"/>
    <w:lvl w:ilvl="0">
      <w:start w:val="1"/>
      <w:numFmt w:val="decimal"/>
      <w:suff w:val="nothing"/>
      <w:lvlText w:val="%1.  "/>
      <w:lvlJc w:val="left"/>
      <w:pPr>
        <w:ind w:left="0" w:firstLine="0"/>
      </w:pPr>
      <w:rPr>
        <w:rFonts w:hint="default"/>
      </w:rPr>
    </w:lvl>
    <w:lvl w:ilvl="1">
      <w:start w:val="1"/>
      <w:numFmt w:val="lowerLetter"/>
      <w:suff w:val="nothing"/>
      <w:lvlText w:val="     %2.  "/>
      <w:lvlJc w:val="left"/>
      <w:pPr>
        <w:ind w:left="0" w:firstLine="0"/>
      </w:pPr>
      <w:rPr>
        <w:rFonts w:hint="default"/>
      </w:rPr>
    </w:lvl>
    <w:lvl w:ilvl="2">
      <w:start w:val="1"/>
      <w:numFmt w:val="decimal"/>
      <w:suff w:val="nothing"/>
      <w:lvlText w:val="          (%3)  "/>
      <w:lvlJc w:val="left"/>
      <w:pPr>
        <w:ind w:left="0" w:firstLine="0"/>
      </w:pPr>
      <w:rPr>
        <w:rFonts w:hint="default"/>
      </w:rPr>
    </w:lvl>
    <w:lvl w:ilvl="3">
      <w:start w:val="1"/>
      <w:numFmt w:val="lowerLetter"/>
      <w:suff w:val="nothing"/>
      <w:lvlText w:val="          (%4)  "/>
      <w:lvlJc w:val="left"/>
      <w:pPr>
        <w:ind w:left="0" w:firstLine="0"/>
      </w:pPr>
      <w:rPr>
        <w:rFonts w:hint="default"/>
      </w:rPr>
    </w:lvl>
    <w:lvl w:ilvl="4">
      <w:start w:val="1"/>
      <w:numFmt w:val="none"/>
      <w:lvlText w:val=""/>
      <w:lvlJc w:val="left"/>
      <w:pPr>
        <w:ind w:left="1800" w:hanging="1800"/>
      </w:pPr>
      <w:rPr>
        <w:rFonts w:hint="default"/>
      </w:rPr>
    </w:lvl>
    <w:lvl w:ilvl="5">
      <w:start w:val="1"/>
      <w:numFmt w:val="none"/>
      <w:lvlText w:val=""/>
      <w:lvlJc w:val="left"/>
      <w:pPr>
        <w:ind w:left="2160" w:hanging="2160"/>
      </w:pPr>
      <w:rPr>
        <w:rFonts w:hint="default"/>
      </w:rPr>
    </w:lvl>
    <w:lvl w:ilvl="6">
      <w:start w:val="1"/>
      <w:numFmt w:val="none"/>
      <w:lvlText w:val="%7"/>
      <w:lvlJc w:val="left"/>
      <w:pPr>
        <w:ind w:left="2520" w:hanging="2520"/>
      </w:pPr>
      <w:rPr>
        <w:rFonts w:hint="default"/>
      </w:rPr>
    </w:lvl>
    <w:lvl w:ilvl="7">
      <w:start w:val="1"/>
      <w:numFmt w:val="none"/>
      <w:lvlText w:val="%8"/>
      <w:lvlJc w:val="left"/>
      <w:pPr>
        <w:ind w:left="2880" w:hanging="2880"/>
      </w:pPr>
      <w:rPr>
        <w:rFonts w:hint="default"/>
      </w:rPr>
    </w:lvl>
    <w:lvl w:ilvl="8">
      <w:start w:val="1"/>
      <w:numFmt w:val="none"/>
      <w:lvlText w:val="%9"/>
      <w:lvlJc w:val="left"/>
      <w:pPr>
        <w:ind w:left="3240" w:hanging="3240"/>
      </w:pPr>
      <w:rPr>
        <w:rFonts w:hint="default"/>
      </w:rPr>
    </w:lvl>
  </w:abstractNum>
  <w:abstractNum w:abstractNumId="5" w15:restartNumberingAfterBreak="0">
    <w:nsid w:val="74D96EAD"/>
    <w:multiLevelType w:val="hybridMultilevel"/>
    <w:tmpl w:val="ECB21796"/>
    <w:lvl w:ilvl="0" w:tplc="A6D0FD1E">
      <w:start w:val="1"/>
      <w:numFmt w:val="lowerLetter"/>
      <w:lvlText w:val="%1."/>
      <w:lvlJc w:val="left"/>
      <w:pPr>
        <w:ind w:left="645" w:hanging="360"/>
      </w:pPr>
      <w:rPr>
        <w:rFonts w:hint="default"/>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num w:numId="1" w16cid:durableId="1315601826">
    <w:abstractNumId w:val="2"/>
  </w:num>
  <w:num w:numId="2" w16cid:durableId="685208192">
    <w:abstractNumId w:val="0"/>
    <w:lvlOverride w:ilvl="0">
      <w:startOverride w:val="1"/>
    </w:lvlOverride>
  </w:num>
  <w:num w:numId="3" w16cid:durableId="951278443">
    <w:abstractNumId w:val="1"/>
    <w:lvlOverride w:ilvl="0">
      <w:startOverride w:val="2"/>
    </w:lvlOverride>
  </w:num>
  <w:num w:numId="4" w16cid:durableId="2080252300">
    <w:abstractNumId w:val="5"/>
  </w:num>
  <w:num w:numId="5" w16cid:durableId="2068605419">
    <w:abstractNumId w:val="4"/>
  </w:num>
  <w:num w:numId="6" w16cid:durableId="17216629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rawingGridVerticalSpacing w:val="187"/>
  <w:displayHorizontalDrawingGridEvery w:val="0"/>
  <w:displayVerticalDrawingGridEvery w:val="0"/>
  <w:doNotUseMarginsForDrawingGridOrigin/>
  <w:drawingGridHorizontalOrigin w:val="1699"/>
  <w:drawingGridVerticalOrigin w:val="1987"/>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6A0F"/>
    <w:rsid w:val="00003832"/>
    <w:rsid w:val="00020328"/>
    <w:rsid w:val="0002651A"/>
    <w:rsid w:val="00034EA9"/>
    <w:rsid w:val="00050A46"/>
    <w:rsid w:val="00051721"/>
    <w:rsid w:val="0005270B"/>
    <w:rsid w:val="00056F72"/>
    <w:rsid w:val="000778DF"/>
    <w:rsid w:val="00086B90"/>
    <w:rsid w:val="0009566B"/>
    <w:rsid w:val="000A016C"/>
    <w:rsid w:val="000A11CA"/>
    <w:rsid w:val="000A5405"/>
    <w:rsid w:val="000B768B"/>
    <w:rsid w:val="000E1DAC"/>
    <w:rsid w:val="00106868"/>
    <w:rsid w:val="0010688F"/>
    <w:rsid w:val="00110753"/>
    <w:rsid w:val="00125C5C"/>
    <w:rsid w:val="001331ED"/>
    <w:rsid w:val="00134602"/>
    <w:rsid w:val="00137E90"/>
    <w:rsid w:val="00157174"/>
    <w:rsid w:val="00161DD8"/>
    <w:rsid w:val="00175776"/>
    <w:rsid w:val="0018279E"/>
    <w:rsid w:val="0019589B"/>
    <w:rsid w:val="0019788D"/>
    <w:rsid w:val="001A0F1E"/>
    <w:rsid w:val="001B1869"/>
    <w:rsid w:val="001B55C1"/>
    <w:rsid w:val="001B6A0F"/>
    <w:rsid w:val="001C77EB"/>
    <w:rsid w:val="001D4E1F"/>
    <w:rsid w:val="001F06CF"/>
    <w:rsid w:val="00211326"/>
    <w:rsid w:val="002148E8"/>
    <w:rsid w:val="00224AF6"/>
    <w:rsid w:val="002341DE"/>
    <w:rsid w:val="00237F42"/>
    <w:rsid w:val="0025441B"/>
    <w:rsid w:val="0028103D"/>
    <w:rsid w:val="00281215"/>
    <w:rsid w:val="00282C14"/>
    <w:rsid w:val="00293944"/>
    <w:rsid w:val="002B3FD4"/>
    <w:rsid w:val="002D5030"/>
    <w:rsid w:val="002E2FD0"/>
    <w:rsid w:val="002F6977"/>
    <w:rsid w:val="00302F3C"/>
    <w:rsid w:val="003222AC"/>
    <w:rsid w:val="00345259"/>
    <w:rsid w:val="003600FB"/>
    <w:rsid w:val="00360236"/>
    <w:rsid w:val="003947F2"/>
    <w:rsid w:val="003A48E8"/>
    <w:rsid w:val="003B2C7C"/>
    <w:rsid w:val="003F35A2"/>
    <w:rsid w:val="004216EC"/>
    <w:rsid w:val="0043360E"/>
    <w:rsid w:val="00446910"/>
    <w:rsid w:val="00450D61"/>
    <w:rsid w:val="004644DF"/>
    <w:rsid w:val="00472153"/>
    <w:rsid w:val="00477DDB"/>
    <w:rsid w:val="00483185"/>
    <w:rsid w:val="00487A60"/>
    <w:rsid w:val="00492CF8"/>
    <w:rsid w:val="004A41A6"/>
    <w:rsid w:val="004B5420"/>
    <w:rsid w:val="004B7998"/>
    <w:rsid w:val="004C0873"/>
    <w:rsid w:val="004D4806"/>
    <w:rsid w:val="004F2A43"/>
    <w:rsid w:val="004F4812"/>
    <w:rsid w:val="00513B20"/>
    <w:rsid w:val="00517AA3"/>
    <w:rsid w:val="0054246B"/>
    <w:rsid w:val="00570E23"/>
    <w:rsid w:val="00585CB1"/>
    <w:rsid w:val="005B77BD"/>
    <w:rsid w:val="005C1142"/>
    <w:rsid w:val="005E0561"/>
    <w:rsid w:val="005E2299"/>
    <w:rsid w:val="005F482C"/>
    <w:rsid w:val="005F5058"/>
    <w:rsid w:val="006010FA"/>
    <w:rsid w:val="00606935"/>
    <w:rsid w:val="00623002"/>
    <w:rsid w:val="00625596"/>
    <w:rsid w:val="00665817"/>
    <w:rsid w:val="006C55E2"/>
    <w:rsid w:val="006C637C"/>
    <w:rsid w:val="006D78D4"/>
    <w:rsid w:val="006E765D"/>
    <w:rsid w:val="0070505D"/>
    <w:rsid w:val="00713FAC"/>
    <w:rsid w:val="00762E6E"/>
    <w:rsid w:val="00766B53"/>
    <w:rsid w:val="0077155C"/>
    <w:rsid w:val="007755CE"/>
    <w:rsid w:val="007A339C"/>
    <w:rsid w:val="007A3A45"/>
    <w:rsid w:val="007C581A"/>
    <w:rsid w:val="007E215F"/>
    <w:rsid w:val="007E2DB2"/>
    <w:rsid w:val="007F4C4C"/>
    <w:rsid w:val="00804802"/>
    <w:rsid w:val="008344F3"/>
    <w:rsid w:val="008378B8"/>
    <w:rsid w:val="00845DFF"/>
    <w:rsid w:val="00847054"/>
    <w:rsid w:val="00853D16"/>
    <w:rsid w:val="00882128"/>
    <w:rsid w:val="0089083C"/>
    <w:rsid w:val="008D6925"/>
    <w:rsid w:val="008D6C74"/>
    <w:rsid w:val="008F32B6"/>
    <w:rsid w:val="008F5D62"/>
    <w:rsid w:val="00910336"/>
    <w:rsid w:val="00940AC2"/>
    <w:rsid w:val="00946A70"/>
    <w:rsid w:val="00950078"/>
    <w:rsid w:val="009535BA"/>
    <w:rsid w:val="009561BE"/>
    <w:rsid w:val="009602E0"/>
    <w:rsid w:val="009721D8"/>
    <w:rsid w:val="00990A4B"/>
    <w:rsid w:val="009967E1"/>
    <w:rsid w:val="009A32E0"/>
    <w:rsid w:val="009B39CE"/>
    <w:rsid w:val="009C7739"/>
    <w:rsid w:val="009D0E2E"/>
    <w:rsid w:val="009D36DA"/>
    <w:rsid w:val="00A0310B"/>
    <w:rsid w:val="00A27823"/>
    <w:rsid w:val="00A422F5"/>
    <w:rsid w:val="00A5688D"/>
    <w:rsid w:val="00A65493"/>
    <w:rsid w:val="00A7361A"/>
    <w:rsid w:val="00A948DC"/>
    <w:rsid w:val="00AA1DDB"/>
    <w:rsid w:val="00AC349A"/>
    <w:rsid w:val="00AD4FA9"/>
    <w:rsid w:val="00AE7B80"/>
    <w:rsid w:val="00AF35AB"/>
    <w:rsid w:val="00AF5270"/>
    <w:rsid w:val="00B029B3"/>
    <w:rsid w:val="00B23655"/>
    <w:rsid w:val="00B33692"/>
    <w:rsid w:val="00B60158"/>
    <w:rsid w:val="00B664FF"/>
    <w:rsid w:val="00B9678A"/>
    <w:rsid w:val="00BB308F"/>
    <w:rsid w:val="00BB4C64"/>
    <w:rsid w:val="00BD1EAB"/>
    <w:rsid w:val="00C00878"/>
    <w:rsid w:val="00C060D1"/>
    <w:rsid w:val="00C12535"/>
    <w:rsid w:val="00C526B9"/>
    <w:rsid w:val="00C53252"/>
    <w:rsid w:val="00C7219F"/>
    <w:rsid w:val="00C83926"/>
    <w:rsid w:val="00C924FE"/>
    <w:rsid w:val="00C944AD"/>
    <w:rsid w:val="00CA03B3"/>
    <w:rsid w:val="00CA5B44"/>
    <w:rsid w:val="00CC78F7"/>
    <w:rsid w:val="00CE45D4"/>
    <w:rsid w:val="00D11978"/>
    <w:rsid w:val="00D11DFB"/>
    <w:rsid w:val="00D12005"/>
    <w:rsid w:val="00D260DB"/>
    <w:rsid w:val="00D31623"/>
    <w:rsid w:val="00D31D0D"/>
    <w:rsid w:val="00D329F6"/>
    <w:rsid w:val="00D4337F"/>
    <w:rsid w:val="00DC0180"/>
    <w:rsid w:val="00DE54E2"/>
    <w:rsid w:val="00E057B9"/>
    <w:rsid w:val="00E1320A"/>
    <w:rsid w:val="00E37550"/>
    <w:rsid w:val="00E5290B"/>
    <w:rsid w:val="00E72EFD"/>
    <w:rsid w:val="00E74B95"/>
    <w:rsid w:val="00E74CBB"/>
    <w:rsid w:val="00E8233A"/>
    <w:rsid w:val="00E90FB5"/>
    <w:rsid w:val="00E92E20"/>
    <w:rsid w:val="00E939BA"/>
    <w:rsid w:val="00E93D43"/>
    <w:rsid w:val="00E93D8F"/>
    <w:rsid w:val="00EB1119"/>
    <w:rsid w:val="00EB3C20"/>
    <w:rsid w:val="00EC4502"/>
    <w:rsid w:val="00EC780D"/>
    <w:rsid w:val="00EF24F7"/>
    <w:rsid w:val="00EF42B6"/>
    <w:rsid w:val="00F16FF9"/>
    <w:rsid w:val="00F26AF1"/>
    <w:rsid w:val="00F5672C"/>
    <w:rsid w:val="00F762F0"/>
    <w:rsid w:val="00F836F6"/>
    <w:rsid w:val="00F902A5"/>
    <w:rsid w:val="00F92BB2"/>
    <w:rsid w:val="00FA4907"/>
    <w:rsid w:val="00FB2988"/>
    <w:rsid w:val="00FC26AF"/>
    <w:rsid w:val="00FC3C94"/>
    <w:rsid w:val="00FC5E56"/>
    <w:rsid w:val="00FD29DC"/>
    <w:rsid w:val="00FE1FD5"/>
    <w:rsid w:val="00FF1623"/>
    <w:rsid w:val="00FF4819"/>
    <w:rsid w:val="01DC84D0"/>
    <w:rsid w:val="098CD25D"/>
    <w:rsid w:val="0CD09072"/>
    <w:rsid w:val="12824EE0"/>
    <w:rsid w:val="13652519"/>
    <w:rsid w:val="27B9A738"/>
    <w:rsid w:val="287E3F36"/>
    <w:rsid w:val="2AE8241D"/>
    <w:rsid w:val="2BE45B03"/>
    <w:rsid w:val="308EFBB4"/>
    <w:rsid w:val="32159B0D"/>
    <w:rsid w:val="38E146EF"/>
    <w:rsid w:val="3D45DFA3"/>
    <w:rsid w:val="3F2F8462"/>
    <w:rsid w:val="417E0475"/>
    <w:rsid w:val="4924EBFD"/>
    <w:rsid w:val="4C75BBD8"/>
    <w:rsid w:val="4E24ED95"/>
    <w:rsid w:val="522E09A4"/>
    <w:rsid w:val="5D290065"/>
    <w:rsid w:val="7CDB8DFE"/>
    <w:rsid w:val="7E2615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1E88DB"/>
  <w15:chartTrackingRefBased/>
  <w15:docId w15:val="{32671F83-0B8D-4E85-A001-A049470B1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27823"/>
    <w:rPr>
      <w:sz w:val="24"/>
    </w:rPr>
  </w:style>
  <w:style w:type="paragraph" w:styleId="Heading1">
    <w:name w:val="heading 1"/>
    <w:basedOn w:val="Normal"/>
    <w:next w:val="Normal"/>
    <w:qFormat/>
    <w:rsid w:val="00BB308F"/>
    <w:pPr>
      <w:keepNext/>
      <w:jc w:val="center"/>
      <w:outlineLvl w:val="0"/>
    </w:pPr>
  </w:style>
  <w:style w:type="paragraph" w:styleId="Heading2">
    <w:name w:val="heading 2"/>
    <w:basedOn w:val="Normal"/>
    <w:next w:val="Normal"/>
    <w:qFormat/>
    <w:rsid w:val="00513B20"/>
    <w:pPr>
      <w:keepNext/>
      <w:ind w:left="720"/>
      <w:outlineLvl w:val="1"/>
    </w:pPr>
    <w:rPr>
      <w:b/>
      <w:sz w:val="12"/>
      <w:szCs w:val="1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BB308F"/>
    <w:pPr>
      <w:jc w:val="center"/>
    </w:pPr>
    <w:rPr>
      <w:rFonts w:ascii="Helvetica" w:hAnsi="Helvetica"/>
      <w:b/>
      <w:bCs/>
    </w:rPr>
  </w:style>
  <w:style w:type="paragraph" w:styleId="Subtitle">
    <w:name w:val="Subtitle"/>
    <w:basedOn w:val="Normal"/>
    <w:qFormat/>
    <w:rsid w:val="00BB308F"/>
    <w:pPr>
      <w:jc w:val="center"/>
    </w:pPr>
    <w:rPr>
      <w:rFonts w:ascii="Helvetica" w:hAnsi="Helvetica"/>
      <w:b/>
      <w:caps/>
      <w:sz w:val="16"/>
    </w:rPr>
  </w:style>
  <w:style w:type="paragraph" w:styleId="BodyText">
    <w:name w:val="Body Text"/>
    <w:basedOn w:val="Normal"/>
    <w:rsid w:val="00BB308F"/>
    <w:rPr>
      <w:rFonts w:ascii="Helvetica" w:hAnsi="Helvetica"/>
      <w:b/>
      <w:sz w:val="16"/>
    </w:rPr>
  </w:style>
  <w:style w:type="paragraph" w:styleId="Header">
    <w:name w:val="header"/>
    <w:basedOn w:val="Normal"/>
    <w:rsid w:val="00BB308F"/>
    <w:pPr>
      <w:tabs>
        <w:tab w:val="center" w:pos="4320"/>
        <w:tab w:val="right" w:pos="8640"/>
      </w:tabs>
    </w:pPr>
  </w:style>
  <w:style w:type="paragraph" w:customStyle="1" w:styleId="CompanyName">
    <w:name w:val="Company Name"/>
    <w:basedOn w:val="Subtitle"/>
    <w:rsid w:val="00513B20"/>
    <w:rPr>
      <w:rFonts w:ascii="Arial Bold" w:hAnsi="Arial Bold"/>
      <w:szCs w:val="16"/>
    </w:rPr>
  </w:style>
  <w:style w:type="paragraph" w:styleId="Footer">
    <w:name w:val="footer"/>
    <w:basedOn w:val="Normal"/>
    <w:rsid w:val="00BB308F"/>
    <w:pPr>
      <w:tabs>
        <w:tab w:val="center" w:pos="4320"/>
        <w:tab w:val="right" w:pos="8640"/>
      </w:tabs>
      <w:spacing w:before="280"/>
    </w:pPr>
    <w:rPr>
      <w:sz w:val="12"/>
    </w:rPr>
  </w:style>
  <w:style w:type="paragraph" w:customStyle="1" w:styleId="LHDA">
    <w:name w:val="LHDA"/>
    <w:basedOn w:val="Title"/>
    <w:rsid w:val="00513B20"/>
    <w:rPr>
      <w:rFonts w:ascii="Arial Bold" w:hAnsi="Arial Bold"/>
      <w:caps/>
      <w:szCs w:val="24"/>
    </w:rPr>
  </w:style>
  <w:style w:type="paragraph" w:styleId="BalloonText">
    <w:name w:val="Balloon Text"/>
    <w:basedOn w:val="Normal"/>
    <w:semiHidden/>
    <w:rsid w:val="00BB308F"/>
    <w:rPr>
      <w:rFonts w:ascii="Tahoma" w:hAnsi="Tahoma" w:cs="Helvetica"/>
      <w:sz w:val="16"/>
      <w:szCs w:val="16"/>
    </w:rPr>
  </w:style>
  <w:style w:type="paragraph" w:customStyle="1" w:styleId="BlackDODSeal">
    <w:name w:val="BlackDODSeal"/>
    <w:rsid w:val="00BB308F"/>
    <w:pPr>
      <w:jc w:val="center"/>
    </w:pPr>
    <w:rPr>
      <w:rFonts w:ascii="Arial" w:hAnsi="Arial"/>
      <w:b/>
      <w:caps/>
      <w:color w:val="000000"/>
      <w:sz w:val="22"/>
    </w:rPr>
  </w:style>
  <w:style w:type="paragraph" w:customStyle="1" w:styleId="Reply">
    <w:name w:val="Reply"/>
    <w:basedOn w:val="Normal"/>
    <w:rsid w:val="00513B20"/>
    <w:rPr>
      <w:rFonts w:ascii="Arial" w:hAnsi="Arial"/>
      <w:b/>
      <w:sz w:val="12"/>
    </w:rPr>
  </w:style>
  <w:style w:type="paragraph" w:styleId="ListParagraph">
    <w:name w:val="List Paragraph"/>
    <w:basedOn w:val="Normal"/>
    <w:uiPriority w:val="34"/>
    <w:qFormat/>
    <w:rsid w:val="00211326"/>
    <w:pPr>
      <w:ind w:left="720"/>
      <w:contextualSpacing/>
    </w:pPr>
    <w:rPr>
      <w:rFonts w:ascii="Courier New" w:hAnsi="Courier New"/>
    </w:rPr>
  </w:style>
  <w:style w:type="character" w:styleId="Hyperlink">
    <w:name w:val="Hyperlink"/>
    <w:basedOn w:val="DefaultParagraphFont"/>
    <w:rsid w:val="000A5405"/>
    <w:rPr>
      <w:color w:val="0000FF"/>
      <w:u w:val="single"/>
    </w:rPr>
  </w:style>
  <w:style w:type="table" w:styleId="TableGrid">
    <w:name w:val="Table Grid"/>
    <w:basedOn w:val="TableNormal"/>
    <w:rsid w:val="004F48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4C08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3490783">
      <w:bodyDiv w:val="1"/>
      <w:marLeft w:val="0"/>
      <w:marRight w:val="0"/>
      <w:marTop w:val="0"/>
      <w:marBottom w:val="0"/>
      <w:divBdr>
        <w:top w:val="none" w:sz="0" w:space="0" w:color="auto"/>
        <w:left w:val="none" w:sz="0" w:space="0" w:color="auto"/>
        <w:bottom w:val="none" w:sz="0" w:space="0" w:color="auto"/>
        <w:right w:val="none" w:sz="0" w:space="0" w:color="auto"/>
      </w:divBdr>
    </w:div>
    <w:div w:id="1724870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amsud.Jabbar\Desktop\letterhead\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406848D5B969B4192C7DBB2076D9E4E" ma:contentTypeVersion="13" ma:contentTypeDescription="Create a new document." ma:contentTypeScope="" ma:versionID="12701a847d30069c94691b422a36b9ed">
  <xsd:schema xmlns:xsd="http://www.w3.org/2001/XMLSchema" xmlns:xs="http://www.w3.org/2001/XMLSchema" xmlns:p="http://schemas.microsoft.com/office/2006/metadata/properties" xmlns:ns2="8f4c99a3-f80d-45eb-ab81-d566dd479a2b" xmlns:ns3="86feea88-b9b9-4508-bc55-077e19bb95ba" targetNamespace="http://schemas.microsoft.com/office/2006/metadata/properties" ma:root="true" ma:fieldsID="8f761291fd83edfa476808e929951aa3" ns2:_="" ns3:_="">
    <xsd:import namespace="8f4c99a3-f80d-45eb-ab81-d566dd479a2b"/>
    <xsd:import namespace="86feea88-b9b9-4508-bc55-077e19bb95b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4c99a3-f80d-45eb-ab81-d566dd479a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fe196db-0334-4477-9bbc-2f8ce82265de"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6feea88-b9b9-4508-bc55-077e19bb95b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3663c7f1-bec2-4604-8c7c-0d029591fd54}" ma:internalName="TaxCatchAll" ma:showField="CatchAllData" ma:web="86feea88-b9b9-4508-bc55-077e19bb95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f4c99a3-f80d-45eb-ab81-d566dd479a2b">
      <Terms xmlns="http://schemas.microsoft.com/office/infopath/2007/PartnerControls"/>
    </lcf76f155ced4ddcb4097134ff3c332f>
    <TaxCatchAll xmlns="86feea88-b9b9-4508-bc55-077e19bb95ba" xsi:nil="true"/>
  </documentManagement>
</p:properties>
</file>

<file path=customXml/itemProps1.xml><?xml version="1.0" encoding="utf-8"?>
<ds:datastoreItem xmlns:ds="http://schemas.openxmlformats.org/officeDocument/2006/customXml" ds:itemID="{62F14484-8164-4CEB-BCBE-4F00A69E06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4c99a3-f80d-45eb-ab81-d566dd479a2b"/>
    <ds:schemaRef ds:uri="86feea88-b9b9-4508-bc55-077e19bb95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2E640F7-D83A-44DA-927D-F3F1E36D5525}">
  <ds:schemaRefs>
    <ds:schemaRef ds:uri="http://schemas.openxmlformats.org/officeDocument/2006/bibliography"/>
  </ds:schemaRefs>
</ds:datastoreItem>
</file>

<file path=customXml/itemProps3.xml><?xml version="1.0" encoding="utf-8"?>
<ds:datastoreItem xmlns:ds="http://schemas.openxmlformats.org/officeDocument/2006/customXml" ds:itemID="{4826309C-F04A-4D0C-9201-50ADF0882D3F}">
  <ds:schemaRefs>
    <ds:schemaRef ds:uri="http://schemas.microsoft.com/sharepoint/v3/contenttype/forms"/>
  </ds:schemaRefs>
</ds:datastoreItem>
</file>

<file path=customXml/itemProps4.xml><?xml version="1.0" encoding="utf-8"?>
<ds:datastoreItem xmlns:ds="http://schemas.openxmlformats.org/officeDocument/2006/customXml" ds:itemID="{E8FD35C2-630A-44E5-B02C-00A3C56D647E}">
  <ds:schemaRefs>
    <ds:schemaRef ds:uri="http://schemas.microsoft.com/office/2006/metadata/properties"/>
    <ds:schemaRef ds:uri="http://schemas.microsoft.com/office/infopath/2007/PartnerControls"/>
    <ds:schemaRef ds:uri="8f4c99a3-f80d-45eb-ab81-d566dd479a2b"/>
    <ds:schemaRef ds:uri="86feea88-b9b9-4508-bc55-077e19bb95ba"/>
  </ds:schemaRefs>
</ds:datastoreItem>
</file>

<file path=docMetadata/LabelInfo.xml><?xml version="1.0" encoding="utf-8"?>
<clbl:labelList xmlns:clbl="http://schemas.microsoft.com/office/2020/mipLabelMetadata">
  <clbl:label id="{daa047a0-bcdb-4a03-8cb5-b5cc812b0f6a}" enabled="1" method="Privileged" siteId="{8903a443-af33-4ed4-acf5-ee613bcb2f59}" removed="0"/>
</clbl:labelList>
</file>

<file path=docProps/app.xml><?xml version="1.0" encoding="utf-8"?>
<Properties xmlns="http://schemas.openxmlformats.org/officeDocument/2006/extended-properties" xmlns:vt="http://schemas.openxmlformats.org/officeDocument/2006/docPropsVTypes">
  <Template>Letterhead.dot</Template>
  <TotalTime>16</TotalTime>
  <Pages>1</Pages>
  <Words>214</Words>
  <Characters>1224</Characters>
  <Application>Microsoft Office Word</Application>
  <DocSecurity>0</DocSecurity>
  <Lines>10</Lines>
  <Paragraphs>2</Paragraphs>
  <ScaleCrop>false</ScaleCrop>
  <Company>United States Army Publishing Agency</Company>
  <LinksUpToDate>false</LinksUpToDate>
  <CharactersWithSpaces>1436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Department of the Army Letterhead</dc:title>
  <dc:subject/>
  <dc:creator>U.S. Army</dc:creator>
  <cp:keywords>DA Letterhead Template</cp:keywords>
  <cp:lastModifiedBy>Le, Peter V SSG USARMY MEDCOM MAMC (USA)</cp:lastModifiedBy>
  <cp:revision>12</cp:revision>
  <cp:lastPrinted>2012-02-07T19:01:00Z</cp:lastPrinted>
  <dcterms:created xsi:type="dcterms:W3CDTF">2025-08-21T15:56:00Z</dcterms:created>
  <dcterms:modified xsi:type="dcterms:W3CDTF">2026-04-14T16:48:00Z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0x0101004406848D5B969B4192C7DBB2076D9E4E</vt:lpwstr>
  </property>
  <property fmtid="{D5CDD505-2E9C-101B-9397-08002B2CF9AE}" pid="3" name="MediaServiceImageTags">
    <vt:lpwstr/>
  </property>
</Properties>
</file>